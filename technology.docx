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6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SWTID-2026-7901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Libspace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Technical Architecture:</w:t>
      </w:r>
    </w:p>
    <w:p>
      <w:pPr>
        <w:spacing w:after="160" w:line="259" w:lineRule="auto"/>
      </w:pPr>
      <w:r>
        <w:rPr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Table-1 : Components &amp; Technologies:</w:t>
      </w:r>
    </w:p>
    <w:p>
      <w:pPr>
        <w:tabs>
          <w:tab w:val="left" w:pos="2320"/>
        </w:tabs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rHeight w:val="500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Component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User Interface (Client Application)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Frontend application that interacts with Libspace backend APIs for authentication and book management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HTML, CSS, JavaScript / React.js (optional frontend)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Application Logic – Authentication Module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Handles user registration, login, password hashing, and JWT token generation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Express.js, bcrypt, JSON Web Token (JWT)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Application Logic – Book Management Module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CRUD operations for books and enforces user-specific access control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 (REST API)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Database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Stores user information and book records securely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MongoDB / MySQL (based on your implementation)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Middleware Layer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Protects routes and validates JWT tokens before allowing access to book APIs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Express Middleware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API Testing Tool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Used to test and validate backend API endpoints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Postman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Version Control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Source code management and collaboration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Git, GitHub</w:t>
            </w:r>
          </w:p>
        </w:tc>
      </w:tr>
    </w:tbl>
    <w:p>
      <w:pPr>
        <w:tabs>
          <w:tab w:val="left" w:pos="2320"/>
        </w:tabs>
        <w:spacing w:after="160" w:line="259" w:lineRule="auto"/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Table-2: Application Characteristics:</w:t>
      </w:r>
    </w:p>
    <w:p>
      <w:pPr>
        <w:tabs>
          <w:tab w:val="left" w:pos="2320"/>
        </w:tabs>
        <w:spacing w:after="160" w:line="259" w:lineRule="auto"/>
      </w:pP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rHeight w:val="500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Characteristics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RESTful API Architecture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Backend follows REST principles with structured endpoints for authentication and book CRUD operations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Node.js, Express.js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Secure Authentication Mechanism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JWT-based authentication with encrypted passwords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bcrypt, JWT</w:t>
            </w:r>
          </w:p>
        </w:tc>
      </w:tr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User-Specific Data Isolation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Ensures users can only access and manage their own book records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JWT verification &amp; Database query filtering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Scalable Backend Design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Designed to handle increasing users and book records without performance issues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Modular MVC Architecture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Error Handling &amp; Validation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Implements input validation and meaningful HTTP status codes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Express Validator / Custom Validation Middleware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Database Relationship Management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Maintains structured relationship between Users and Books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MongoDB Schema / Relational DB with Foreign Keys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API Security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Protects endpoints from unauthorized access and ensures secure data transmission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9" w:lineRule="auto"/>
            </w:pPr>
            <w:r>
              <w:rPr>
                <w:rtl/>
              </w:rPr>
              <w:t>HTTPS, JWT, Environment Variables</w:t>
            </w:r>
          </w:p>
        </w:tc>
      </w:tr>
    </w:tbl>
    <w:p>
      <w:pPr>
        <w:tabs>
          <w:tab w:val="left" w:pos="2320"/>
        </w:tabs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307</Words>
  <Characters>1961</Characters>
  <Lines>153</Lines>
  <Paragraphs>78</Paragraphs>
  <CharactersWithSpaces>2192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2026-03-06T05:08:26Z</dcterms:modified>
</cp:coreProperties>
</file>